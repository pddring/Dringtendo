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035" w:rsidRDefault="00B70035">
      <w:r>
        <w:t>Each sprite is 8x8 pixels</w:t>
      </w:r>
    </w:p>
    <w:p w:rsidR="00B70035" w:rsidRDefault="00B70035">
      <w:r>
        <w:t xml:space="preserve">Save your sprites as 00.png in </w:t>
      </w:r>
      <w:r w:rsidRPr="00B70035">
        <w:t>W:\008. Computing\Student work\2019-2020\Y12\</w:t>
      </w:r>
      <w:proofErr w:type="spellStart"/>
      <w:r w:rsidRPr="00B70035">
        <w:t>Dringtendo</w:t>
      </w:r>
      <w:proofErr w:type="spellEnd"/>
      <w:r w:rsidRPr="00B70035">
        <w:t>\sprites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0035" w:rsidTr="00B70035">
        <w:tc>
          <w:tcPr>
            <w:tcW w:w="4508" w:type="dxa"/>
          </w:tcPr>
          <w:p w:rsidR="00B70035" w:rsidRDefault="00B70035">
            <w:r>
              <w:t>Sprite value</w:t>
            </w:r>
          </w:p>
        </w:tc>
        <w:tc>
          <w:tcPr>
            <w:tcW w:w="4508" w:type="dxa"/>
          </w:tcPr>
          <w:p w:rsidR="00B70035" w:rsidRDefault="00B70035">
            <w:r>
              <w:t>Sprite</w:t>
            </w:r>
          </w:p>
        </w:tc>
      </w:tr>
      <w:tr w:rsidR="00B70035" w:rsidTr="00B70035">
        <w:tc>
          <w:tcPr>
            <w:tcW w:w="4508" w:type="dxa"/>
          </w:tcPr>
          <w:p w:rsidR="00B70035" w:rsidRDefault="00B70035">
            <w:r>
              <w:t>00-08</w:t>
            </w:r>
          </w:p>
        </w:tc>
        <w:tc>
          <w:tcPr>
            <w:tcW w:w="4508" w:type="dxa"/>
          </w:tcPr>
          <w:p w:rsidR="00B70035" w:rsidRDefault="00B70035">
            <w:r>
              <w:t>Trinity (</w:t>
            </w:r>
            <w:proofErr w:type="spellStart"/>
            <w:r>
              <w:t>minecraft</w:t>
            </w:r>
            <w:proofErr w:type="spellEnd"/>
            <w:r>
              <w:t>)</w:t>
            </w:r>
          </w:p>
        </w:tc>
      </w:tr>
      <w:tr w:rsidR="00B70035" w:rsidTr="00B70035">
        <w:tc>
          <w:tcPr>
            <w:tcW w:w="4508" w:type="dxa"/>
          </w:tcPr>
          <w:p w:rsidR="00B70035" w:rsidRDefault="00B70035">
            <w:r>
              <w:t>09-16</w:t>
            </w:r>
          </w:p>
        </w:tc>
        <w:tc>
          <w:tcPr>
            <w:tcW w:w="4508" w:type="dxa"/>
          </w:tcPr>
          <w:p w:rsidR="00B70035" w:rsidRDefault="00B70035">
            <w:r>
              <w:t>Will (</w:t>
            </w:r>
            <w:proofErr w:type="spellStart"/>
            <w:r>
              <w:t>minecraft</w:t>
            </w:r>
            <w:proofErr w:type="spellEnd"/>
            <w:r>
              <w:t>)</w:t>
            </w:r>
          </w:p>
        </w:tc>
      </w:tr>
      <w:tr w:rsidR="00B70035" w:rsidTr="00B70035">
        <w:tc>
          <w:tcPr>
            <w:tcW w:w="4508" w:type="dxa"/>
          </w:tcPr>
          <w:p w:rsidR="00B70035" w:rsidRDefault="00B70035">
            <w:r>
              <w:t>16-24</w:t>
            </w:r>
          </w:p>
        </w:tc>
        <w:tc>
          <w:tcPr>
            <w:tcW w:w="4508" w:type="dxa"/>
          </w:tcPr>
          <w:p w:rsidR="00B70035" w:rsidRDefault="00B70035">
            <w:r>
              <w:t>Jules (</w:t>
            </w:r>
            <w:proofErr w:type="spellStart"/>
            <w:r>
              <w:t>herobrind</w:t>
            </w:r>
            <w:proofErr w:type="spellEnd"/>
            <w:r>
              <w:t>)</w:t>
            </w:r>
          </w:p>
        </w:tc>
      </w:tr>
      <w:tr w:rsidR="00B70035" w:rsidTr="00B70035">
        <w:tc>
          <w:tcPr>
            <w:tcW w:w="4508" w:type="dxa"/>
          </w:tcPr>
          <w:p w:rsidR="00B70035" w:rsidRDefault="00B70035">
            <w:r>
              <w:t>25-32</w:t>
            </w:r>
          </w:p>
        </w:tc>
        <w:tc>
          <w:tcPr>
            <w:tcW w:w="4508" w:type="dxa"/>
          </w:tcPr>
          <w:p w:rsidR="00B70035" w:rsidRDefault="00B70035">
            <w:r>
              <w:t>Dan (flags)</w:t>
            </w:r>
          </w:p>
        </w:tc>
      </w:tr>
      <w:tr w:rsidR="00B70035" w:rsidTr="00B70035">
        <w:tc>
          <w:tcPr>
            <w:tcW w:w="4508" w:type="dxa"/>
          </w:tcPr>
          <w:p w:rsidR="00B70035" w:rsidRDefault="00B70035">
            <w:r>
              <w:t>33-40</w:t>
            </w:r>
          </w:p>
        </w:tc>
        <w:tc>
          <w:tcPr>
            <w:tcW w:w="4508" w:type="dxa"/>
          </w:tcPr>
          <w:p w:rsidR="00B70035" w:rsidRDefault="00B70035">
            <w:r>
              <w:t>Ben (aliens)</w:t>
            </w:r>
          </w:p>
        </w:tc>
      </w:tr>
      <w:tr w:rsidR="00B70035" w:rsidTr="00B70035">
        <w:tc>
          <w:tcPr>
            <w:tcW w:w="4508" w:type="dxa"/>
          </w:tcPr>
          <w:p w:rsidR="00B70035" w:rsidRDefault="00B70035">
            <w:r>
              <w:t>41-48</w:t>
            </w:r>
          </w:p>
        </w:tc>
        <w:tc>
          <w:tcPr>
            <w:tcW w:w="4508" w:type="dxa"/>
          </w:tcPr>
          <w:p w:rsidR="00B70035" w:rsidRDefault="00B70035">
            <w:r>
              <w:t>Brandon (space)</w:t>
            </w:r>
          </w:p>
        </w:tc>
      </w:tr>
      <w:tr w:rsidR="00B70035" w:rsidTr="00B70035">
        <w:tc>
          <w:tcPr>
            <w:tcW w:w="4508" w:type="dxa"/>
          </w:tcPr>
          <w:p w:rsidR="00B70035" w:rsidRDefault="00B70035">
            <w:r>
              <w:t>49-56</w:t>
            </w:r>
          </w:p>
        </w:tc>
        <w:tc>
          <w:tcPr>
            <w:tcW w:w="4508" w:type="dxa"/>
          </w:tcPr>
          <w:p w:rsidR="00B70035" w:rsidRDefault="00B70035">
            <w:r>
              <w:t>Lawrence (platform)</w:t>
            </w:r>
          </w:p>
        </w:tc>
      </w:tr>
      <w:tr w:rsidR="00B70035" w:rsidTr="00B70035">
        <w:tc>
          <w:tcPr>
            <w:tcW w:w="4508" w:type="dxa"/>
          </w:tcPr>
          <w:p w:rsidR="00B70035" w:rsidRDefault="00B70035">
            <w:r>
              <w:t>57-64</w:t>
            </w:r>
          </w:p>
        </w:tc>
        <w:tc>
          <w:tcPr>
            <w:tcW w:w="4508" w:type="dxa"/>
          </w:tcPr>
          <w:p w:rsidR="00B70035" w:rsidRDefault="00B70035">
            <w:r>
              <w:t>Mr Dring (colours)</w:t>
            </w:r>
          </w:p>
        </w:tc>
      </w:tr>
      <w:tr w:rsidR="00B70035" w:rsidTr="00B70035">
        <w:tc>
          <w:tcPr>
            <w:tcW w:w="4508" w:type="dxa"/>
          </w:tcPr>
          <w:p w:rsidR="00B70035" w:rsidRDefault="00B70035">
            <w:r>
              <w:t>65-72</w:t>
            </w:r>
          </w:p>
        </w:tc>
        <w:tc>
          <w:tcPr>
            <w:tcW w:w="4508" w:type="dxa"/>
          </w:tcPr>
          <w:p w:rsidR="00B70035" w:rsidRDefault="00B70035">
            <w:r>
              <w:t>Mr Dring (</w:t>
            </w:r>
            <w:proofErr w:type="spellStart"/>
            <w:r>
              <w:t>gray</w:t>
            </w:r>
            <w:proofErr w:type="spellEnd"/>
            <w:r>
              <w:t>)</w:t>
            </w:r>
          </w:p>
        </w:tc>
      </w:tr>
    </w:tbl>
    <w:p w:rsidR="008F111A" w:rsidRDefault="00CE3674"/>
    <w:p w:rsidR="00B70035" w:rsidRDefault="00F87B6C">
      <w:r>
        <w:t>Happy / Sad:</w:t>
      </w:r>
    </w:p>
    <w:p w:rsidR="00F87B6C" w:rsidRDefault="00F87B6C" w:rsidP="00F87B6C">
      <w:r>
        <w:t>DMA 9</w:t>
      </w:r>
    </w:p>
    <w:p w:rsidR="00F87B6C" w:rsidRDefault="00F87B6C" w:rsidP="00F87B6C">
      <w:r>
        <w:t>DAT 9</w:t>
      </w:r>
    </w:p>
    <w:p w:rsidR="00F87B6C" w:rsidRDefault="00F87B6C" w:rsidP="00F87B6C">
      <w:r>
        <w:t>DMA 14</w:t>
      </w:r>
    </w:p>
    <w:p w:rsidR="00F87B6C" w:rsidRDefault="00F87B6C" w:rsidP="00F87B6C">
      <w:r>
        <w:t>DAT 9</w:t>
      </w:r>
    </w:p>
    <w:p w:rsidR="00F87B6C" w:rsidRDefault="00F87B6C" w:rsidP="00F87B6C">
      <w:r>
        <w:t>DMA 41</w:t>
      </w:r>
    </w:p>
    <w:p w:rsidR="00F87B6C" w:rsidRDefault="00F87B6C" w:rsidP="00F87B6C">
      <w:r>
        <w:t>DAT 9</w:t>
      </w:r>
    </w:p>
    <w:p w:rsidR="00F87B6C" w:rsidRDefault="00F87B6C" w:rsidP="00F87B6C">
      <w:r>
        <w:t>DAT 9</w:t>
      </w:r>
    </w:p>
    <w:p w:rsidR="00F87B6C" w:rsidRDefault="00F87B6C" w:rsidP="00F87B6C">
      <w:r>
        <w:t>DAT 9</w:t>
      </w:r>
    </w:p>
    <w:p w:rsidR="00F87B6C" w:rsidRDefault="00F87B6C" w:rsidP="00F87B6C">
      <w:r>
        <w:t>DAT 9</w:t>
      </w:r>
    </w:p>
    <w:p w:rsidR="00F87B6C" w:rsidRDefault="00F87B6C" w:rsidP="00F87B6C">
      <w:r>
        <w:t>DAT 9</w:t>
      </w:r>
    </w:p>
    <w:p w:rsidR="00F87B6C" w:rsidRDefault="00F87B6C" w:rsidP="00F87B6C">
      <w:r>
        <w:t>DAT 9</w:t>
      </w:r>
    </w:p>
    <w:p w:rsidR="00F87B6C" w:rsidRDefault="00F87B6C" w:rsidP="00F87B6C">
      <w:r>
        <w:t>HAPPY: LDA #9</w:t>
      </w:r>
    </w:p>
    <w:p w:rsidR="00F87B6C" w:rsidRDefault="00F87B6C" w:rsidP="00F87B6C">
      <w:r>
        <w:t>STA 33</w:t>
      </w:r>
    </w:p>
    <w:p w:rsidR="00F87B6C" w:rsidRDefault="00F87B6C" w:rsidP="00F87B6C">
      <w:r>
        <w:t>STA 38</w:t>
      </w:r>
    </w:p>
    <w:p w:rsidR="00F87B6C" w:rsidRDefault="00F87B6C" w:rsidP="00F87B6C"/>
    <w:p w:rsidR="00F87B6C" w:rsidRDefault="00F87B6C" w:rsidP="00F87B6C">
      <w:r>
        <w:t>BUTTON: LDA 64</w:t>
      </w:r>
    </w:p>
    <w:p w:rsidR="00F87B6C" w:rsidRDefault="00F87B6C" w:rsidP="00F87B6C">
      <w:r>
        <w:t>BRZ BUTTON</w:t>
      </w:r>
    </w:p>
    <w:p w:rsidR="00F87B6C" w:rsidRDefault="00F87B6C" w:rsidP="00F87B6C">
      <w:r>
        <w:t>SAD: LDA #9</w:t>
      </w:r>
    </w:p>
    <w:p w:rsidR="00F87B6C" w:rsidRDefault="00F87B6C" w:rsidP="00F87B6C">
      <w:r>
        <w:t>STA 49</w:t>
      </w:r>
    </w:p>
    <w:p w:rsidR="00F87B6C" w:rsidRDefault="00F87B6C" w:rsidP="00F87B6C">
      <w:r>
        <w:t>STA 54</w:t>
      </w:r>
    </w:p>
    <w:p w:rsidR="00F87B6C" w:rsidRDefault="00F87B6C" w:rsidP="00F87B6C">
      <w:r>
        <w:t>LDA #0</w:t>
      </w:r>
    </w:p>
    <w:p w:rsidR="00F87B6C" w:rsidRDefault="00F87B6C" w:rsidP="00F87B6C">
      <w:r>
        <w:lastRenderedPageBreak/>
        <w:t>STA 33</w:t>
      </w:r>
    </w:p>
    <w:p w:rsidR="00F87B6C" w:rsidRDefault="00F87B6C" w:rsidP="00F87B6C">
      <w:r>
        <w:t>STA 38</w:t>
      </w:r>
    </w:p>
    <w:p w:rsidR="00F87B6C" w:rsidRDefault="00F87B6C" w:rsidP="00F87B6C">
      <w:r>
        <w:t>HLT</w:t>
      </w:r>
    </w:p>
    <w:p w:rsidR="00B70035" w:rsidRDefault="00B70035"/>
    <w:p w:rsidR="00CE3674" w:rsidRDefault="00CE3674"/>
    <w:p w:rsidR="00CE3674" w:rsidRDefault="00CE3674"/>
    <w:p w:rsidR="00CE3674" w:rsidRDefault="00CE3674">
      <w:r>
        <w:t>Exploder:</w:t>
      </w:r>
    </w:p>
    <w:p w:rsidR="00CE3674" w:rsidRDefault="00CE3674" w:rsidP="00CE3674">
      <w:r>
        <w:t>Start: LDA #26</w:t>
      </w:r>
    </w:p>
    <w:p w:rsidR="00CE3674" w:rsidRDefault="00CE3674" w:rsidP="00CE3674">
      <w:r>
        <w:t>Loop: ADD #1</w:t>
      </w:r>
    </w:p>
    <w:p w:rsidR="00CE3674" w:rsidRDefault="00CE3674" w:rsidP="00CE3674">
      <w:r>
        <w:t>STA 0</w:t>
      </w:r>
    </w:p>
    <w:p w:rsidR="00CE3674" w:rsidRDefault="00CE3674" w:rsidP="00CE3674">
      <w:r>
        <w:t>STA 1</w:t>
      </w:r>
    </w:p>
    <w:p w:rsidR="00CE3674" w:rsidRDefault="00CE3674" w:rsidP="00CE3674">
      <w:r>
        <w:t>STA 2</w:t>
      </w:r>
    </w:p>
    <w:p w:rsidR="00CE3674" w:rsidRDefault="00CE3674" w:rsidP="00CE3674">
      <w:r>
        <w:t>STA 3</w:t>
      </w:r>
    </w:p>
    <w:p w:rsidR="00CE3674" w:rsidRDefault="00CE3674" w:rsidP="00CE3674">
      <w:r>
        <w:t>STA 4</w:t>
      </w:r>
    </w:p>
    <w:p w:rsidR="00CE3674" w:rsidRDefault="00CE3674" w:rsidP="00CE3674">
      <w:r>
        <w:t>STA 5</w:t>
      </w:r>
    </w:p>
    <w:p w:rsidR="00CE3674" w:rsidRDefault="00CE3674" w:rsidP="00CE3674">
      <w:r>
        <w:t>STA 6</w:t>
      </w:r>
    </w:p>
    <w:p w:rsidR="00CE3674" w:rsidRDefault="00CE3674" w:rsidP="00CE3674">
      <w:r>
        <w:t>STA 7</w:t>
      </w:r>
    </w:p>
    <w:p w:rsidR="00CE3674" w:rsidRDefault="00CE3674" w:rsidP="00CE3674">
      <w:r>
        <w:t>STA 8</w:t>
      </w:r>
    </w:p>
    <w:p w:rsidR="00CE3674" w:rsidRDefault="00CE3674" w:rsidP="00CE3674">
      <w:r>
        <w:t>STA 9</w:t>
      </w:r>
    </w:p>
    <w:p w:rsidR="00CE3674" w:rsidRDefault="00CE3674" w:rsidP="00CE3674">
      <w:r>
        <w:t>STA 10</w:t>
      </w:r>
    </w:p>
    <w:p w:rsidR="00CE3674" w:rsidRDefault="00CE3674" w:rsidP="00CE3674">
      <w:r>
        <w:t>STA 11</w:t>
      </w:r>
    </w:p>
    <w:p w:rsidR="00CE3674" w:rsidRDefault="00CE3674" w:rsidP="00CE3674">
      <w:r>
        <w:t>STA 12</w:t>
      </w:r>
    </w:p>
    <w:p w:rsidR="00CE3674" w:rsidRDefault="00CE3674" w:rsidP="00CE3674">
      <w:r>
        <w:t>STA 13</w:t>
      </w:r>
    </w:p>
    <w:p w:rsidR="00CE3674" w:rsidRDefault="00CE3674" w:rsidP="00CE3674">
      <w:r>
        <w:t>STA 14</w:t>
      </w:r>
    </w:p>
    <w:p w:rsidR="00CE3674" w:rsidRDefault="00CE3674" w:rsidP="00CE3674">
      <w:r>
        <w:t>STA 15</w:t>
      </w:r>
    </w:p>
    <w:p w:rsidR="00CE3674" w:rsidRDefault="00CE3674" w:rsidP="00CE3674">
      <w:r>
        <w:t>STA 16</w:t>
      </w:r>
    </w:p>
    <w:p w:rsidR="00CE3674" w:rsidRDefault="00CE3674" w:rsidP="00CE3674">
      <w:r>
        <w:t>STA 17</w:t>
      </w:r>
    </w:p>
    <w:p w:rsidR="00CE3674" w:rsidRDefault="00CE3674" w:rsidP="00CE3674">
      <w:r>
        <w:t>STA 18</w:t>
      </w:r>
    </w:p>
    <w:p w:rsidR="00CE3674" w:rsidRDefault="00CE3674" w:rsidP="00CE3674">
      <w:r>
        <w:t>STA 19</w:t>
      </w:r>
    </w:p>
    <w:p w:rsidR="00CE3674" w:rsidRDefault="00CE3674" w:rsidP="00CE3674">
      <w:r>
        <w:t>STA 20</w:t>
      </w:r>
    </w:p>
    <w:p w:rsidR="00CE3674" w:rsidRDefault="00CE3674" w:rsidP="00CE3674">
      <w:r>
        <w:t>STA 21</w:t>
      </w:r>
    </w:p>
    <w:p w:rsidR="00CE3674" w:rsidRDefault="00CE3674" w:rsidP="00CE3674">
      <w:r>
        <w:lastRenderedPageBreak/>
        <w:t>STA 22</w:t>
      </w:r>
    </w:p>
    <w:p w:rsidR="00CE3674" w:rsidRDefault="00CE3674" w:rsidP="00CE3674">
      <w:r>
        <w:t>STA 23</w:t>
      </w:r>
    </w:p>
    <w:p w:rsidR="00CE3674" w:rsidRDefault="00CE3674" w:rsidP="00CE3674">
      <w:r>
        <w:t>STA 24</w:t>
      </w:r>
    </w:p>
    <w:p w:rsidR="00CE3674" w:rsidRDefault="00CE3674" w:rsidP="00CE3674">
      <w:r>
        <w:t>STA 25</w:t>
      </w:r>
    </w:p>
    <w:p w:rsidR="00CE3674" w:rsidRDefault="00CE3674" w:rsidP="00CE3674">
      <w:r>
        <w:t>STA 26</w:t>
      </w:r>
    </w:p>
    <w:p w:rsidR="00CE3674" w:rsidRDefault="00CE3674" w:rsidP="00CE3674">
      <w:r>
        <w:t>STA 27</w:t>
      </w:r>
    </w:p>
    <w:p w:rsidR="00CE3674" w:rsidRDefault="00CE3674" w:rsidP="00CE3674">
      <w:r>
        <w:t>STA 28</w:t>
      </w:r>
    </w:p>
    <w:p w:rsidR="00CE3674" w:rsidRDefault="00CE3674" w:rsidP="00CE3674">
      <w:r>
        <w:t>STA 29</w:t>
      </w:r>
    </w:p>
    <w:p w:rsidR="00CE3674" w:rsidRDefault="00CE3674" w:rsidP="00CE3674">
      <w:r>
        <w:t>STA 30</w:t>
      </w:r>
    </w:p>
    <w:p w:rsidR="00CE3674" w:rsidRDefault="00CE3674" w:rsidP="00CE3674">
      <w:r>
        <w:t>STA 31</w:t>
      </w:r>
    </w:p>
    <w:p w:rsidR="00CE3674" w:rsidRDefault="00CE3674" w:rsidP="00CE3674">
      <w:r>
        <w:t>STA 32</w:t>
      </w:r>
    </w:p>
    <w:p w:rsidR="00CE3674" w:rsidRDefault="00CE3674" w:rsidP="00CE3674">
      <w:r>
        <w:t>STA 33</w:t>
      </w:r>
    </w:p>
    <w:p w:rsidR="00CE3674" w:rsidRDefault="00CE3674" w:rsidP="00CE3674">
      <w:r>
        <w:t>STA 34</w:t>
      </w:r>
    </w:p>
    <w:p w:rsidR="00CE3674" w:rsidRDefault="00CE3674" w:rsidP="00CE3674">
      <w:r>
        <w:t>STA 35</w:t>
      </w:r>
    </w:p>
    <w:p w:rsidR="00CE3674" w:rsidRDefault="00CE3674" w:rsidP="00CE3674">
      <w:r>
        <w:t>STA 36</w:t>
      </w:r>
    </w:p>
    <w:p w:rsidR="00CE3674" w:rsidRDefault="00CE3674" w:rsidP="00CE3674">
      <w:r>
        <w:t>STA 37</w:t>
      </w:r>
    </w:p>
    <w:p w:rsidR="00CE3674" w:rsidRDefault="00CE3674" w:rsidP="00CE3674">
      <w:r>
        <w:t>STA 38</w:t>
      </w:r>
    </w:p>
    <w:p w:rsidR="00CE3674" w:rsidRDefault="00CE3674" w:rsidP="00CE3674">
      <w:r>
        <w:t>STA 39</w:t>
      </w:r>
    </w:p>
    <w:p w:rsidR="00CE3674" w:rsidRDefault="00CE3674" w:rsidP="00CE3674">
      <w:r>
        <w:t>STA 40</w:t>
      </w:r>
    </w:p>
    <w:p w:rsidR="00CE3674" w:rsidRDefault="00CE3674" w:rsidP="00CE3674">
      <w:r>
        <w:t>STA 41</w:t>
      </w:r>
    </w:p>
    <w:p w:rsidR="00CE3674" w:rsidRDefault="00CE3674" w:rsidP="00CE3674">
      <w:r>
        <w:t>STA 42</w:t>
      </w:r>
    </w:p>
    <w:p w:rsidR="00CE3674" w:rsidRDefault="00CE3674" w:rsidP="00CE3674">
      <w:r>
        <w:t>STA 43</w:t>
      </w:r>
    </w:p>
    <w:p w:rsidR="00CE3674" w:rsidRDefault="00CE3674" w:rsidP="00CE3674">
      <w:r>
        <w:t>STA 44</w:t>
      </w:r>
    </w:p>
    <w:p w:rsidR="00CE3674" w:rsidRDefault="00CE3674" w:rsidP="00CE3674">
      <w:r>
        <w:t>STA 45</w:t>
      </w:r>
    </w:p>
    <w:p w:rsidR="00CE3674" w:rsidRDefault="00CE3674" w:rsidP="00CE3674">
      <w:r>
        <w:t>STA 46</w:t>
      </w:r>
    </w:p>
    <w:p w:rsidR="00CE3674" w:rsidRDefault="00CE3674" w:rsidP="00CE3674">
      <w:r>
        <w:t>STA 47</w:t>
      </w:r>
    </w:p>
    <w:p w:rsidR="00CE3674" w:rsidRDefault="00CE3674" w:rsidP="00CE3674">
      <w:r>
        <w:t>STA 48</w:t>
      </w:r>
    </w:p>
    <w:p w:rsidR="00CE3674" w:rsidRDefault="00CE3674" w:rsidP="00CE3674">
      <w:r>
        <w:t>STA 49</w:t>
      </w:r>
    </w:p>
    <w:p w:rsidR="00CE3674" w:rsidRDefault="00CE3674" w:rsidP="00CE3674">
      <w:r>
        <w:t>STA 50</w:t>
      </w:r>
    </w:p>
    <w:p w:rsidR="00CE3674" w:rsidRDefault="00CE3674" w:rsidP="00CE3674">
      <w:r>
        <w:t>STA 51</w:t>
      </w:r>
    </w:p>
    <w:p w:rsidR="00CE3674" w:rsidRDefault="00CE3674" w:rsidP="00CE3674">
      <w:r>
        <w:t>STA 52</w:t>
      </w:r>
    </w:p>
    <w:p w:rsidR="00CE3674" w:rsidRDefault="00CE3674" w:rsidP="00CE3674">
      <w:r>
        <w:lastRenderedPageBreak/>
        <w:t>STA 53</w:t>
      </w:r>
    </w:p>
    <w:p w:rsidR="00CE3674" w:rsidRDefault="00CE3674" w:rsidP="00CE3674">
      <w:r>
        <w:t>STA 54</w:t>
      </w:r>
    </w:p>
    <w:p w:rsidR="00CE3674" w:rsidRDefault="00CE3674" w:rsidP="00CE3674">
      <w:r>
        <w:t>STA 55</w:t>
      </w:r>
    </w:p>
    <w:p w:rsidR="00CE3674" w:rsidRDefault="00CE3674" w:rsidP="00CE3674">
      <w:r>
        <w:t>STA 56</w:t>
      </w:r>
    </w:p>
    <w:p w:rsidR="00CE3674" w:rsidRDefault="00CE3674" w:rsidP="00CE3674">
      <w:r>
        <w:t>STA 57</w:t>
      </w:r>
    </w:p>
    <w:p w:rsidR="00CE3674" w:rsidRDefault="00CE3674" w:rsidP="00CE3674">
      <w:r>
        <w:t>STA 58</w:t>
      </w:r>
    </w:p>
    <w:p w:rsidR="00CE3674" w:rsidRDefault="00CE3674" w:rsidP="00CE3674">
      <w:r>
        <w:t>STA 59</w:t>
      </w:r>
    </w:p>
    <w:p w:rsidR="00CE3674" w:rsidRDefault="00CE3674" w:rsidP="00CE3674">
      <w:r>
        <w:t>STA 60</w:t>
      </w:r>
    </w:p>
    <w:p w:rsidR="00CE3674" w:rsidRDefault="00CE3674" w:rsidP="00CE3674">
      <w:r>
        <w:t>STA 61</w:t>
      </w:r>
    </w:p>
    <w:p w:rsidR="00CE3674" w:rsidRDefault="00CE3674" w:rsidP="00CE3674">
      <w:r>
        <w:t>STA 62</w:t>
      </w:r>
    </w:p>
    <w:p w:rsidR="00CE3674" w:rsidRDefault="00CE3674" w:rsidP="00CE3674">
      <w:r>
        <w:t>STA 63</w:t>
      </w:r>
    </w:p>
    <w:p w:rsidR="00CE3674" w:rsidRDefault="00CE3674" w:rsidP="00CE3674">
      <w:r>
        <w:t>SUB #32</w:t>
      </w:r>
    </w:p>
    <w:p w:rsidR="00CE3674" w:rsidRDefault="00CE3674" w:rsidP="00CE3674">
      <w:r>
        <w:t>BRP Start</w:t>
      </w:r>
    </w:p>
    <w:p w:rsidR="00CE3674" w:rsidRDefault="00CE3674" w:rsidP="00CE3674">
      <w:r>
        <w:t>ADD #32</w:t>
      </w:r>
    </w:p>
    <w:p w:rsidR="00CE3674" w:rsidRDefault="00CE3674" w:rsidP="00CE3674">
      <w:r>
        <w:t>BRA Loop</w:t>
      </w:r>
      <w:bookmarkStart w:id="0" w:name="_GoBack"/>
      <w:bookmarkEnd w:id="0"/>
    </w:p>
    <w:sectPr w:rsidR="00CE3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035"/>
    <w:rsid w:val="00505075"/>
    <w:rsid w:val="00B70035"/>
    <w:rsid w:val="00CE3674"/>
    <w:rsid w:val="00EF033C"/>
    <w:rsid w:val="00F25259"/>
    <w:rsid w:val="00F8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D783"/>
  <w15:chartTrackingRefBased/>
  <w15:docId w15:val="{681E11A1-D039-49E2-AEBA-C6686E03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0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9998BB8F</Template>
  <TotalTime>81</TotalTime>
  <Pages>4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Dring, P</dc:creator>
  <cp:keywords/>
  <dc:description/>
  <cp:lastModifiedBy>Dring, P</cp:lastModifiedBy>
  <cp:revision>3</cp:revision>
  <dcterms:created xsi:type="dcterms:W3CDTF">2019-11-25T12:06:00Z</dcterms:created>
  <dcterms:modified xsi:type="dcterms:W3CDTF">2019-12-09T12:20:00Z</dcterms:modified>
</cp:coreProperties>
</file>